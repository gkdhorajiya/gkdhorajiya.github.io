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55E60" w14:textId="009D6EC9" w:rsidR="009C4C2A" w:rsidRPr="00293282" w:rsidRDefault="00EF2FCF" w:rsidP="007E3DA2">
      <w:pPr>
        <w:pStyle w:val="ContactInfo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4DE27DE4" wp14:editId="23CE8695">
            <wp:simplePos x="0" y="0"/>
            <wp:positionH relativeFrom="column">
              <wp:posOffset>-238125</wp:posOffset>
            </wp:positionH>
            <wp:positionV relativeFrom="page">
              <wp:posOffset>180975</wp:posOffset>
            </wp:positionV>
            <wp:extent cx="929005" cy="1193800"/>
            <wp:effectExtent l="0" t="0" r="4445" b="6350"/>
            <wp:wrapThrough wrapText="bothSides">
              <wp:wrapPolygon edited="0">
                <wp:start x="0" y="0"/>
                <wp:lineTo x="0" y="21370"/>
                <wp:lineTo x="21260" y="21370"/>
                <wp:lineTo x="2126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B4F">
        <w:rPr>
          <w:rStyle w:val="Emphasis"/>
        </w:rPr>
        <w:t>gk</w:t>
      </w:r>
      <w:r w:rsidR="003B089E">
        <w:rPr>
          <w:rStyle w:val="Emphasis"/>
        </w:rPr>
        <w:t>dhorajiya@gmail.com</w:t>
      </w:r>
      <w:r w:rsidR="007E3DA2">
        <w:br/>
      </w:r>
      <w:r w:rsidR="003B089E">
        <w:t>+91-9759868777</w:t>
      </w:r>
    </w:p>
    <w:p w14:paraId="64726B8E" w14:textId="47C92920" w:rsidR="009C4C2A" w:rsidRPr="00293282" w:rsidRDefault="0069172A" w:rsidP="00293282">
      <w:pPr>
        <w:pStyle w:val="Title"/>
      </w:pPr>
      <w:sdt>
        <w:sdtPr>
          <w:alias w:val="Enter Your Name:"/>
          <w:tag w:val="Enter Your Name:"/>
          <w:id w:val="65386479"/>
          <w:placeholder>
            <w:docPart w:val="BF17028FD7C04B779C8BA79A73EE8963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EndPr/>
        <w:sdtContent>
          <w:r w:rsidR="00A303BE">
            <w:t>GAURAV KUMAR</w:t>
          </w:r>
          <w:r w:rsidR="000C4B4F">
            <w:t xml:space="preserve"> Dhorajiya</w:t>
          </w:r>
        </w:sdtContent>
      </w:sdt>
    </w:p>
    <w:tbl>
      <w:tblPr>
        <w:tblStyle w:val="ResumeTable"/>
        <w:tblW w:w="5000" w:type="pct"/>
        <w:tblLayout w:type="fixed"/>
        <w:tblCellMar>
          <w:bottom w:w="72" w:type="dxa"/>
        </w:tblCellMar>
        <w:tblLook w:val="04A0" w:firstRow="1" w:lastRow="0" w:firstColumn="1" w:lastColumn="0" w:noHBand="0" w:noVBand="1"/>
        <w:tblDescription w:val="Resume layout table"/>
      </w:tblPr>
      <w:tblGrid>
        <w:gridCol w:w="2122"/>
        <w:gridCol w:w="8678"/>
      </w:tblGrid>
      <w:tr w:rsidR="00A32401" w:rsidRPr="00293282" w14:paraId="0FF1CCA5" w14:textId="77777777" w:rsidTr="00A32401">
        <w:tc>
          <w:tcPr>
            <w:tcW w:w="2122" w:type="dxa"/>
          </w:tcPr>
          <w:p w14:paraId="149508E5" w14:textId="352CD2F2" w:rsidR="00A32401" w:rsidRPr="00293282" w:rsidRDefault="00A32401" w:rsidP="00A32401">
            <w:pPr>
              <w:pStyle w:val="Heading1"/>
            </w:pPr>
            <w:r>
              <w:t>Objective</w:t>
            </w:r>
          </w:p>
        </w:tc>
        <w:tc>
          <w:tcPr>
            <w:tcW w:w="8678" w:type="dxa"/>
            <w:tcMar>
              <w:left w:w="274" w:type="dxa"/>
            </w:tcMar>
          </w:tcPr>
          <w:p w14:paraId="1F8A191A" w14:textId="404B0608" w:rsidR="00A32401" w:rsidRPr="00293282" w:rsidRDefault="00A32401" w:rsidP="00244349">
            <w:pPr>
              <w:jc w:val="both"/>
            </w:pPr>
            <w:r>
              <w:t>To add to the depth of my knowledge by taking challenging assignments and to contribute significantly towards the growth of the organization which help me in achieving the good position.</w:t>
            </w:r>
          </w:p>
        </w:tc>
      </w:tr>
      <w:tr w:rsidR="00A32401" w:rsidRPr="00293282" w14:paraId="42DDCDC7" w14:textId="77777777" w:rsidTr="00A32401">
        <w:sdt>
          <w:sdtPr>
            <w:alias w:val="Accomplishments:"/>
            <w:tag w:val="Accomplishments:"/>
            <w:id w:val="1624343904"/>
            <w:placeholder>
              <w:docPart w:val="6E261C6713D3497D846649EBEC74E4B8"/>
            </w:placeholder>
            <w:temporary/>
            <w:showingPlcHdr/>
          </w:sdtPr>
          <w:sdtEndPr/>
          <w:sdtContent>
            <w:tc>
              <w:tcPr>
                <w:tcW w:w="2122" w:type="dxa"/>
              </w:tcPr>
              <w:p w14:paraId="1B38D708" w14:textId="72C6EE19" w:rsidR="00A32401" w:rsidRDefault="00A32401" w:rsidP="00A32401">
                <w:pPr>
                  <w:pStyle w:val="Heading1"/>
                </w:pPr>
                <w:r>
                  <w:t>Accomplishments</w:t>
                </w:r>
              </w:p>
            </w:tc>
          </w:sdtContent>
        </w:sdt>
        <w:tc>
          <w:tcPr>
            <w:tcW w:w="8678" w:type="dxa"/>
            <w:tcMar>
              <w:left w:w="274" w:type="dxa"/>
            </w:tcMar>
          </w:tcPr>
          <w:p w14:paraId="150355E0" w14:textId="709137E5" w:rsidR="00A32401" w:rsidRPr="00C92D47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Participated in National seminar on ‘Pillar of Digital India’</w:t>
            </w:r>
          </w:p>
          <w:p w14:paraId="3C021C30" w14:textId="0E1A3219" w:rsidR="00A32401" w:rsidRPr="00C92D47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Attended Workshop on Cloud Computing</w:t>
            </w:r>
          </w:p>
          <w:p w14:paraId="38001E8D" w14:textId="013FE5DF" w:rsidR="00A32401" w:rsidRPr="00C92D47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Attended Seminar on Entrepreneurship Awareness</w:t>
            </w:r>
          </w:p>
          <w:p w14:paraId="77A0DB24" w14:textId="7C2DB9DA" w:rsidR="00A32401" w:rsidRPr="00C92D47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As a volunteer in ITFEST-2016</w:t>
            </w:r>
          </w:p>
          <w:p w14:paraId="7103DEB3" w14:textId="052F21BB" w:rsidR="00A32401" w:rsidRPr="00C92D47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Participated in Techxian’15</w:t>
            </w:r>
          </w:p>
          <w:p w14:paraId="76B53959" w14:textId="77777777" w:rsidR="00A32401" w:rsidRDefault="00A32401" w:rsidP="00A324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Attended Online Workshop on Internship Training</w:t>
            </w:r>
          </w:p>
          <w:p w14:paraId="5E6CA2CD" w14:textId="77777777" w:rsidR="000A0DFF" w:rsidRDefault="000A0DFF" w:rsidP="000A0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 w:rsidRPr="00C92D47">
              <w:rPr>
                <w:bCs/>
              </w:rPr>
              <w:t>As a volunteer in</w:t>
            </w:r>
            <w:r>
              <w:rPr>
                <w:bCs/>
              </w:rPr>
              <w:t xml:space="preserve"> Youth Festival-2019</w:t>
            </w:r>
          </w:p>
          <w:p w14:paraId="04219209" w14:textId="77777777" w:rsidR="002F4520" w:rsidRDefault="001E498C" w:rsidP="000A0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>
              <w:rPr>
                <w:bCs/>
              </w:rPr>
              <w:t>As a Volunteer in ITFest-2019</w:t>
            </w:r>
          </w:p>
          <w:p w14:paraId="6E9E1D7A" w14:textId="38FF643B" w:rsidR="000C4B4F" w:rsidRPr="00C92D47" w:rsidRDefault="00F870AA" w:rsidP="000A0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0"/>
              <w:rPr>
                <w:bCs/>
              </w:rPr>
            </w:pPr>
            <w:r>
              <w:rPr>
                <w:bCs/>
              </w:rPr>
              <w:t>Open-Source</w:t>
            </w:r>
            <w:r w:rsidR="000C4B4F">
              <w:rPr>
                <w:bCs/>
              </w:rPr>
              <w:t xml:space="preserve"> Contribution in “</w:t>
            </w:r>
            <w:r w:rsidR="000C4B4F" w:rsidRPr="000C4B4F">
              <w:rPr>
                <w:b/>
                <w:bCs/>
              </w:rPr>
              <w:t>Flutter language</w:t>
            </w:r>
            <w:r w:rsidR="000C4B4F">
              <w:rPr>
                <w:bCs/>
              </w:rPr>
              <w:t>” in “</w:t>
            </w:r>
            <w:r w:rsidR="000C4B4F" w:rsidRPr="000C4B4F">
              <w:rPr>
                <w:b/>
                <w:bCs/>
              </w:rPr>
              <w:t>Pariyatti App</w:t>
            </w:r>
            <w:r w:rsidR="000C4B4F">
              <w:rPr>
                <w:bCs/>
              </w:rPr>
              <w:t>” during “</w:t>
            </w:r>
            <w:r w:rsidR="000C4B4F" w:rsidRPr="000C4B4F">
              <w:rPr>
                <w:b/>
                <w:bCs/>
              </w:rPr>
              <w:t>QIKPIK Hackathon</w:t>
            </w:r>
            <w:r w:rsidR="000C4B4F">
              <w:rPr>
                <w:bCs/>
              </w:rPr>
              <w:t>”</w:t>
            </w:r>
          </w:p>
        </w:tc>
      </w:tr>
      <w:tr w:rsidR="00A32401" w:rsidRPr="00293282" w14:paraId="32027022" w14:textId="77777777" w:rsidTr="00A32401">
        <w:trPr>
          <w:trHeight w:val="946"/>
        </w:trPr>
        <w:tc>
          <w:tcPr>
            <w:tcW w:w="2122" w:type="dxa"/>
          </w:tcPr>
          <w:p w14:paraId="4A449362" w14:textId="77777777" w:rsidR="00A32401" w:rsidRPr="00293282" w:rsidRDefault="0069172A" w:rsidP="00A32401">
            <w:pPr>
              <w:pStyle w:val="Heading1"/>
            </w:pPr>
            <w:sdt>
              <w:sdtPr>
                <w:alias w:val="Skills &amp; abilities:"/>
                <w:tag w:val="Skills &amp; abilities:"/>
                <w:id w:val="-1019147263"/>
                <w:placeholder>
                  <w:docPart w:val="63658A534A514106BD6503F3BE51FDB1"/>
                </w:placeholder>
                <w:temporary/>
                <w:showingPlcHdr/>
              </w:sdtPr>
              <w:sdtEndPr/>
              <w:sdtContent>
                <w:r w:rsidR="00A32401">
                  <w:t>Skills &amp; Abilities</w:t>
                </w:r>
              </w:sdtContent>
            </w:sdt>
          </w:p>
        </w:tc>
        <w:tc>
          <w:tcPr>
            <w:tcW w:w="8678" w:type="dxa"/>
            <w:tcMar>
              <w:left w:w="274" w:type="dxa"/>
            </w:tcMar>
          </w:tcPr>
          <w:p w14:paraId="43D6EE58" w14:textId="3494307F" w:rsidR="00A32401" w:rsidRPr="00C92D47" w:rsidRDefault="00A32401" w:rsidP="00A32401">
            <w:pPr>
              <w:pStyle w:val="ListBullet"/>
            </w:pPr>
            <w:r w:rsidRPr="00C92D47">
              <w:t>Web Development Using PHP</w:t>
            </w:r>
          </w:p>
          <w:p w14:paraId="057D0258" w14:textId="72CED8C7" w:rsidR="00EC3F2A" w:rsidRDefault="000C4B4F" w:rsidP="00623DDE">
            <w:pPr>
              <w:pStyle w:val="ListBullet"/>
            </w:pPr>
            <w:r>
              <w:t xml:space="preserve">Android Development in </w:t>
            </w:r>
            <w:r w:rsidR="008A44CE">
              <w:t>Flutter</w:t>
            </w:r>
          </w:p>
          <w:p w14:paraId="15BAA1FE" w14:textId="379D3EE2" w:rsidR="000C4B4F" w:rsidRDefault="000C4B4F" w:rsidP="000C4B4F">
            <w:pPr>
              <w:pStyle w:val="ListBullet"/>
            </w:pPr>
            <w:r w:rsidRPr="00C92D47">
              <w:t xml:space="preserve">Web </w:t>
            </w:r>
            <w:r>
              <w:t xml:space="preserve">and graphic </w:t>
            </w:r>
            <w:r w:rsidRPr="00C92D47">
              <w:t>Designing</w:t>
            </w:r>
          </w:p>
          <w:p w14:paraId="0697C4C5" w14:textId="6E9E429D" w:rsidR="000C4B4F" w:rsidRDefault="000C4B4F" w:rsidP="000C4B4F">
            <w:pPr>
              <w:pStyle w:val="ListBullet"/>
            </w:pPr>
            <w:r>
              <w:t xml:space="preserve">SEO, SMM, JS, HTML, </w:t>
            </w:r>
            <w:r w:rsidR="00F870AA">
              <w:t>CSS, SQL</w:t>
            </w:r>
          </w:p>
          <w:p w14:paraId="78E19655" w14:textId="6EBBA880" w:rsidR="000C4B4F" w:rsidRDefault="000C4B4F" w:rsidP="000C4B4F">
            <w:pPr>
              <w:pStyle w:val="ListBullet"/>
            </w:pPr>
            <w:r>
              <w:t xml:space="preserve">Intermediate level in </w:t>
            </w:r>
            <w:r w:rsidR="00F870AA">
              <w:t>GitHub</w:t>
            </w:r>
          </w:p>
          <w:p w14:paraId="78F13F39" w14:textId="6379D49B" w:rsidR="004C7958" w:rsidRDefault="004C7958" w:rsidP="000C4B4F">
            <w:pPr>
              <w:pStyle w:val="ListBullet"/>
            </w:pPr>
            <w:r>
              <w:t>Payment Gateway Integration</w:t>
            </w:r>
          </w:p>
          <w:p w14:paraId="675ECC09" w14:textId="77777777" w:rsidR="00850E7F" w:rsidRDefault="00850E7F" w:rsidP="00850E7F">
            <w:pPr>
              <w:pStyle w:val="ListBullet"/>
            </w:pPr>
            <w:r>
              <w:t>Working with API</w:t>
            </w:r>
          </w:p>
          <w:p w14:paraId="52B62DA8" w14:textId="62A1C0BE" w:rsidR="00F870AA" w:rsidRPr="00C92D47" w:rsidRDefault="00F870AA" w:rsidP="00850E7F">
            <w:pPr>
              <w:pStyle w:val="ListBullet"/>
            </w:pPr>
            <w:r>
              <w:t>CSS and JavaScript library like jQuery, Bootstrap</w:t>
            </w:r>
          </w:p>
        </w:tc>
      </w:tr>
      <w:tr w:rsidR="00A32401" w:rsidRPr="00293282" w14:paraId="7BD0796D" w14:textId="77777777" w:rsidTr="00A32401">
        <w:tc>
          <w:tcPr>
            <w:tcW w:w="2122" w:type="dxa"/>
          </w:tcPr>
          <w:p w14:paraId="2294839F" w14:textId="77777777" w:rsidR="00A32401" w:rsidRPr="00293282" w:rsidRDefault="0069172A" w:rsidP="00A32401">
            <w:pPr>
              <w:pStyle w:val="Heading1"/>
            </w:pPr>
            <w:sdt>
              <w:sdtPr>
                <w:alias w:val="Professional experience:"/>
                <w:tag w:val="Professional experience:"/>
                <w:id w:val="837198833"/>
                <w:placeholder>
                  <w:docPart w:val="3DBEB2EE885F4C4D8CBCA33426B5A1A3"/>
                </w:placeholder>
                <w:temporary/>
                <w:showingPlcHdr/>
              </w:sdtPr>
              <w:sdtEndPr/>
              <w:sdtContent>
                <w:r w:rsidR="00A32401" w:rsidRPr="00293282">
                  <w:t>Professional Experience</w:t>
                </w:r>
              </w:sdtContent>
            </w:sdt>
          </w:p>
        </w:tc>
        <w:tc>
          <w:tcPr>
            <w:tcW w:w="8678" w:type="dxa"/>
            <w:tcMar>
              <w:left w:w="274" w:type="dxa"/>
            </w:tcMar>
          </w:tcPr>
          <w:p w14:paraId="5B342B17" w14:textId="79531308" w:rsidR="00F870AA" w:rsidRPr="00293282" w:rsidRDefault="00F870AA" w:rsidP="00F870AA">
            <w:pPr>
              <w:pStyle w:val="Heading2"/>
            </w:pPr>
            <w:r>
              <w:t>Founder</w:t>
            </w:r>
            <w:r w:rsidRPr="00293282">
              <w:t xml:space="preserve">, </w:t>
            </w:r>
            <w:r>
              <w:t>Recon TechnoPhile</w:t>
            </w:r>
          </w:p>
          <w:p w14:paraId="7B6608B7" w14:textId="41D3B9A9" w:rsidR="00F870AA" w:rsidRPr="008A44CE" w:rsidRDefault="00F870AA" w:rsidP="00F870AA">
            <w:pPr>
              <w:pStyle w:val="Heading3"/>
            </w:pPr>
            <w:sdt>
              <w:sdtPr>
                <w:alias w:val="Enter date from for company 1: "/>
                <w:tag w:val="Enter date from for company 1: "/>
                <w:id w:val="1870325894"/>
                <w:placeholder>
                  <w:docPart w:val="5D2C4299F794459DBEB04BCA032E03D4"/>
                </w:placeholder>
                <w:temporary/>
                <w:showingPlcHdr/>
              </w:sdtPr>
              <w:sdtContent>
                <w:r w:rsidRPr="003B089E">
                  <w:rPr>
                    <w:b/>
                    <w:bCs w:val="0"/>
                  </w:rPr>
                  <w:t>Dates From</w:t>
                </w:r>
              </w:sdtContent>
            </w:sdt>
            <w:r w:rsidRPr="00293282">
              <w:t xml:space="preserve"> </w:t>
            </w:r>
            <w:r w:rsidRPr="00A85B6F">
              <w:t>–</w:t>
            </w:r>
            <w:r>
              <w:t>March</w:t>
            </w:r>
            <w:r>
              <w:t xml:space="preserve"> 20</w:t>
            </w:r>
            <w:r>
              <w:t>20</w:t>
            </w:r>
            <w:r>
              <w:t xml:space="preserve">                                                           </w:t>
            </w:r>
            <w:r>
              <w:rPr>
                <w:b/>
              </w:rPr>
              <w:t>t</w:t>
            </w:r>
            <w:r w:rsidRPr="00C52647">
              <w:rPr>
                <w:b/>
              </w:rPr>
              <w:t>o</w:t>
            </w:r>
            <w:r w:rsidRPr="008A44CE">
              <w:rPr>
                <w:b/>
              </w:rPr>
              <w:t xml:space="preserve"> –</w:t>
            </w:r>
            <w:r>
              <w:rPr>
                <w:b/>
              </w:rPr>
              <w:t xml:space="preserve"> </w:t>
            </w:r>
            <w:r w:rsidRPr="00F870AA">
              <w:rPr>
                <w:bCs w:val="0"/>
              </w:rPr>
              <w:t>till date</w:t>
            </w:r>
          </w:p>
          <w:p w14:paraId="14693BE2" w14:textId="4D4E4CC6" w:rsidR="00F870AA" w:rsidRDefault="00F870AA" w:rsidP="00F870AA">
            <w:pPr>
              <w:pStyle w:val="ListParagraph"/>
              <w:numPr>
                <w:ilvl w:val="0"/>
                <w:numId w:val="13"/>
              </w:numPr>
            </w:pPr>
            <w:r>
              <w:t>We provide basically IT Services.</w:t>
            </w:r>
          </w:p>
          <w:p w14:paraId="135FDF73" w14:textId="730DFE13" w:rsidR="00F870AA" w:rsidRDefault="00F870AA" w:rsidP="00F870AA">
            <w:pPr>
              <w:pStyle w:val="ListParagraph"/>
              <w:numPr>
                <w:ilvl w:val="0"/>
                <w:numId w:val="13"/>
              </w:numPr>
            </w:pPr>
            <w:r>
              <w:t>Our aim was to develop small level business to digital platform</w:t>
            </w:r>
          </w:p>
          <w:p w14:paraId="368A383D" w14:textId="61FAEEDB" w:rsidR="00A32401" w:rsidRPr="00293282" w:rsidRDefault="00F870AA" w:rsidP="00F870AA">
            <w:pPr>
              <w:pStyle w:val="Heading2"/>
            </w:pPr>
            <w:r>
              <w:t>IT Consultant</w:t>
            </w:r>
            <w:r>
              <w:t xml:space="preserve"> </w:t>
            </w:r>
            <w:r w:rsidR="00A32401">
              <w:t>web developer</w:t>
            </w:r>
            <w:r w:rsidR="00A32401" w:rsidRPr="00293282">
              <w:t xml:space="preserve">, </w:t>
            </w:r>
            <w:r w:rsidR="00A32401">
              <w:t xml:space="preserve">technosters </w:t>
            </w:r>
          </w:p>
          <w:p w14:paraId="372DB7B0" w14:textId="7066D84E" w:rsidR="008A44CE" w:rsidRPr="008A44CE" w:rsidRDefault="0069172A" w:rsidP="00B13999">
            <w:pPr>
              <w:pStyle w:val="Heading3"/>
            </w:pPr>
            <w:sdt>
              <w:sdtPr>
                <w:alias w:val="Enter date from for company 1: "/>
                <w:tag w:val="Enter date from for company 1: "/>
                <w:id w:val="-264928853"/>
                <w:placeholder>
                  <w:docPart w:val="FC05C5B70EE94DD6B8FD3127AD45A6B1"/>
                </w:placeholder>
                <w:temporary/>
                <w:showingPlcHdr/>
              </w:sdtPr>
              <w:sdtEndPr/>
              <w:sdtContent>
                <w:r w:rsidR="00C52647" w:rsidRPr="003B089E">
                  <w:rPr>
                    <w:b/>
                    <w:bCs w:val="0"/>
                  </w:rPr>
                  <w:t>Dates From</w:t>
                </w:r>
              </w:sdtContent>
            </w:sdt>
            <w:r w:rsidR="00A32401" w:rsidRPr="00293282">
              <w:t xml:space="preserve"> </w:t>
            </w:r>
            <w:r w:rsidR="00A32401" w:rsidRPr="00A85B6F">
              <w:t>–</w:t>
            </w:r>
            <w:r w:rsidR="008A44CE">
              <w:t xml:space="preserve">December 2016 </w:t>
            </w:r>
            <w:r w:rsidR="00B13999">
              <w:t xml:space="preserve">                                                    </w:t>
            </w:r>
            <w:r w:rsidR="00F870AA">
              <w:rPr>
                <w:b/>
              </w:rPr>
              <w:t>to</w:t>
            </w:r>
            <w:r w:rsidR="00C52647" w:rsidRPr="008A44CE">
              <w:rPr>
                <w:b/>
              </w:rPr>
              <w:t xml:space="preserve"> </w:t>
            </w:r>
            <w:r w:rsidR="008A44CE" w:rsidRPr="008A44CE">
              <w:rPr>
                <w:b/>
              </w:rPr>
              <w:t>–</w:t>
            </w:r>
            <w:r w:rsidR="008A44CE">
              <w:t xml:space="preserve"> June 2017</w:t>
            </w:r>
          </w:p>
          <w:p w14:paraId="7DBBBEAD" w14:textId="7456A7ED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 xml:space="preserve">Website developing and designing using </w:t>
            </w:r>
            <w:r w:rsidR="00295B26">
              <w:t>PHP</w:t>
            </w:r>
          </w:p>
          <w:p w14:paraId="5A8DDBD4" w14:textId="0D908E9C" w:rsidR="00A32401" w:rsidRPr="00293282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IT Consultant</w:t>
            </w:r>
          </w:p>
          <w:p w14:paraId="0F373128" w14:textId="61ED1C5D" w:rsidR="00A32401" w:rsidRPr="007E3DA2" w:rsidRDefault="00A32401" w:rsidP="00A32401">
            <w:pPr>
              <w:pStyle w:val="Heading2"/>
            </w:pPr>
            <w:r>
              <w:t>merchandiser</w:t>
            </w:r>
            <w:r w:rsidRPr="00293282">
              <w:t xml:space="preserve">, </w:t>
            </w:r>
            <w:r>
              <w:t>sharma international</w:t>
            </w:r>
          </w:p>
          <w:p w14:paraId="795AC5AA" w14:textId="714EE073" w:rsidR="00A32401" w:rsidRDefault="0069172A" w:rsidP="00A32401">
            <w:pPr>
              <w:pStyle w:val="Heading3"/>
            </w:pPr>
            <w:sdt>
              <w:sdtPr>
                <w:rPr>
                  <w:b/>
                </w:rPr>
                <w:alias w:val="Enter date from for company 2: "/>
                <w:tag w:val="Enter date from for company 2: "/>
                <w:id w:val="-1758969132"/>
                <w:placeholder>
                  <w:docPart w:val="566F2DB3610549879B0AAAA561B70F7D"/>
                </w:placeholder>
                <w:temporary/>
                <w:showingPlcHdr/>
              </w:sdtPr>
              <w:sdtEndPr/>
              <w:sdtContent>
                <w:r w:rsidR="00A32401" w:rsidRPr="00D5208E">
                  <w:rPr>
                    <w:b/>
                  </w:rPr>
                  <w:t>Dates From</w:t>
                </w:r>
              </w:sdtContent>
            </w:sdt>
            <w:r w:rsidR="00A32401" w:rsidRPr="00293282">
              <w:t xml:space="preserve"> – </w:t>
            </w:r>
            <w:r w:rsidR="00A32401">
              <w:t>March 2018</w:t>
            </w:r>
            <w:r w:rsidR="00B13999">
              <w:t xml:space="preserve">                                                           </w:t>
            </w:r>
            <w:r w:rsidR="00F870AA">
              <w:rPr>
                <w:b/>
              </w:rPr>
              <w:t>t</w:t>
            </w:r>
            <w:r w:rsidR="00B13999" w:rsidRPr="00B13999">
              <w:rPr>
                <w:b/>
              </w:rPr>
              <w:t>o</w:t>
            </w:r>
            <w:r w:rsidR="00B13999">
              <w:rPr>
                <w:b/>
              </w:rPr>
              <w:t xml:space="preserve"> </w:t>
            </w:r>
            <w:r w:rsidR="00B13999" w:rsidRPr="00B13999">
              <w:rPr>
                <w:b/>
              </w:rPr>
              <w:t>-</w:t>
            </w:r>
            <w:r w:rsidR="00B13999">
              <w:rPr>
                <w:b/>
              </w:rPr>
              <w:t xml:space="preserve"> </w:t>
            </w:r>
            <w:r w:rsidR="00B13999">
              <w:t>June2018</w:t>
            </w:r>
          </w:p>
          <w:p w14:paraId="677ED89C" w14:textId="1B1FE4B0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Prepare samples and take approvals for production.</w:t>
            </w:r>
          </w:p>
          <w:p w14:paraId="3D5062E2" w14:textId="525A0B80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Maintaining all production files.</w:t>
            </w:r>
          </w:p>
          <w:p w14:paraId="0FEF1892" w14:textId="77777777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To understand Buyers Requirement.</w:t>
            </w:r>
          </w:p>
          <w:p w14:paraId="63780F48" w14:textId="189088CE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Organize pre-production meeting for better productions.</w:t>
            </w:r>
          </w:p>
          <w:p w14:paraId="4FF0E4F6" w14:textId="31EF1DA0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Answer all buyer queries.</w:t>
            </w:r>
          </w:p>
          <w:p w14:paraId="678CA14F" w14:textId="77777777" w:rsidR="00A32401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lastRenderedPageBreak/>
              <w:t>Communicate with buyers about production status.</w:t>
            </w:r>
          </w:p>
          <w:p w14:paraId="308BBCA3" w14:textId="609CCE96" w:rsidR="00A32401" w:rsidRPr="003B089E" w:rsidRDefault="00A32401" w:rsidP="00A32401">
            <w:pPr>
              <w:pStyle w:val="ListParagraph"/>
              <w:numPr>
                <w:ilvl w:val="0"/>
                <w:numId w:val="13"/>
              </w:numPr>
            </w:pPr>
            <w:r>
              <w:t>Responsible for dispatch of products after all quality checking.</w:t>
            </w:r>
          </w:p>
        </w:tc>
      </w:tr>
      <w:tr w:rsidR="00A32401" w:rsidRPr="00293282" w14:paraId="7EA746ED" w14:textId="77777777" w:rsidTr="00A32401">
        <w:trPr>
          <w:trHeight w:val="836"/>
        </w:trPr>
        <w:tc>
          <w:tcPr>
            <w:tcW w:w="2122" w:type="dxa"/>
          </w:tcPr>
          <w:p w14:paraId="07CF3DFE" w14:textId="77777777" w:rsidR="00A32401" w:rsidRPr="00293282" w:rsidRDefault="0069172A" w:rsidP="00A32401">
            <w:pPr>
              <w:pStyle w:val="Heading1"/>
            </w:pPr>
            <w:sdt>
              <w:sdtPr>
                <w:alias w:val="Education:"/>
                <w:tag w:val="Education:"/>
                <w:id w:val="-1343390206"/>
                <w:placeholder>
                  <w:docPart w:val="AA4ABC9D73A3490382961227F3426ACD"/>
                </w:placeholder>
                <w:temporary/>
                <w:showingPlcHdr/>
              </w:sdtPr>
              <w:sdtEndPr/>
              <w:sdtContent>
                <w:r w:rsidR="00A32401" w:rsidRPr="00293282">
                  <w:t>Education</w:t>
                </w:r>
              </w:sdtContent>
            </w:sdt>
          </w:p>
        </w:tc>
        <w:tc>
          <w:tcPr>
            <w:tcW w:w="8678" w:type="dxa"/>
            <w:tcMar>
              <w:left w:w="274" w:type="dxa"/>
            </w:tcMar>
          </w:tcPr>
          <w:p w14:paraId="78733A7E" w14:textId="0E6DD6DE" w:rsidR="00562FC8" w:rsidRPr="00293282" w:rsidRDefault="00562FC8" w:rsidP="00562FC8">
            <w:pPr>
              <w:pStyle w:val="Heading2"/>
            </w:pPr>
            <w:r>
              <w:t>Department of computer science, saurashtra university</w:t>
            </w:r>
            <w:r w:rsidRPr="00293282">
              <w:t>—</w:t>
            </w:r>
            <w:r>
              <w:t>Rajkot</w:t>
            </w:r>
            <w:r w:rsidRPr="00293282">
              <w:t>—</w:t>
            </w:r>
            <w:r>
              <w:t>MCA</w:t>
            </w:r>
          </w:p>
          <w:p w14:paraId="1524298B" w14:textId="6C130E0D" w:rsidR="005D4E06" w:rsidRDefault="00AD230C" w:rsidP="00562FC8">
            <w:r w:rsidRPr="005C28E1">
              <w:rPr>
                <w:b/>
              </w:rPr>
              <w:t>Pursuing</w:t>
            </w:r>
            <w:r>
              <w:t xml:space="preserve"> Master</w:t>
            </w:r>
            <w:r w:rsidR="00562FC8">
              <w:t xml:space="preserve"> of Compu</w:t>
            </w:r>
            <w:r w:rsidR="005C28E1">
              <w:t>ter Application</w:t>
            </w:r>
            <w:r w:rsidR="000C4B4F">
              <w:t xml:space="preserve"> In </w:t>
            </w:r>
            <w:r w:rsidR="00F870AA">
              <w:t>6</w:t>
            </w:r>
            <w:r w:rsidR="00F870AA" w:rsidRPr="00F870AA">
              <w:rPr>
                <w:vertAlign w:val="superscript"/>
              </w:rPr>
              <w:t>th</w:t>
            </w:r>
            <w:r w:rsidR="000C4B4F">
              <w:t xml:space="preserve"> Semester</w:t>
            </w:r>
            <w:r w:rsidR="00F870AA">
              <w:t>.</w:t>
            </w:r>
          </w:p>
          <w:p w14:paraId="1977E697" w14:textId="2CADF3EA" w:rsidR="00562FC8" w:rsidRPr="00293282" w:rsidRDefault="00562FC8" w:rsidP="00562FC8">
            <w:pPr>
              <w:pStyle w:val="Heading2"/>
            </w:pPr>
            <w:r>
              <w:t>Dr. Bhimrao Ambedkar University</w:t>
            </w:r>
            <w:r w:rsidRPr="00293282">
              <w:t xml:space="preserve"> —</w:t>
            </w:r>
            <w:r>
              <w:t>Agra</w:t>
            </w:r>
            <w:r w:rsidRPr="00293282">
              <w:t xml:space="preserve"> —</w:t>
            </w:r>
            <w:r>
              <w:t>BCA</w:t>
            </w:r>
          </w:p>
          <w:p w14:paraId="27D5ED92" w14:textId="0DC899AE" w:rsidR="00562FC8" w:rsidRDefault="00562FC8" w:rsidP="00562FC8">
            <w:r>
              <w:t xml:space="preserve">In Bachelor of Computer Application - </w:t>
            </w:r>
            <w:r w:rsidRPr="005C28E1">
              <w:rPr>
                <w:b/>
              </w:rPr>
              <w:t>67.31% marks (All over Average).</w:t>
            </w:r>
          </w:p>
          <w:p w14:paraId="2A1B21A6" w14:textId="6BF88C53" w:rsidR="00A32401" w:rsidRPr="00293282" w:rsidRDefault="00A32401" w:rsidP="00A32401">
            <w:pPr>
              <w:pStyle w:val="Heading2"/>
            </w:pPr>
            <w:r>
              <w:t xml:space="preserve">u.p. Board </w:t>
            </w:r>
            <w:r w:rsidRPr="00293282">
              <w:t>—</w:t>
            </w:r>
            <w:r>
              <w:t>Agra</w:t>
            </w:r>
            <w:r w:rsidRPr="00293282">
              <w:t xml:space="preserve"> —</w:t>
            </w:r>
            <w:r>
              <w:t>12</w:t>
            </w:r>
            <w:r w:rsidRPr="005066C9">
              <w:rPr>
                <w:vertAlign w:val="superscript"/>
              </w:rPr>
              <w:t>th</w:t>
            </w:r>
          </w:p>
          <w:p w14:paraId="2EF4600A" w14:textId="004F4CBE" w:rsidR="00A32401" w:rsidRPr="005C28E1" w:rsidRDefault="00A32401" w:rsidP="00A32401">
            <w:pPr>
              <w:rPr>
                <w:b/>
              </w:rPr>
            </w:pPr>
            <w:r>
              <w:t>In 12</w:t>
            </w:r>
            <w:r w:rsidRPr="005066C9">
              <w:rPr>
                <w:vertAlign w:val="superscript"/>
              </w:rPr>
              <w:t>th</w:t>
            </w:r>
            <w:r w:rsidR="00D5208E">
              <w:t xml:space="preserve"> with commerce stream - </w:t>
            </w:r>
            <w:r w:rsidRPr="005C28E1">
              <w:rPr>
                <w:b/>
              </w:rPr>
              <w:t>62% marks.</w:t>
            </w:r>
          </w:p>
          <w:p w14:paraId="303640F6" w14:textId="6C868273" w:rsidR="00A32401" w:rsidRPr="00293282" w:rsidRDefault="00A32401" w:rsidP="00A32401">
            <w:pPr>
              <w:pStyle w:val="Heading2"/>
            </w:pPr>
            <w:r>
              <w:t xml:space="preserve">u.p. Board </w:t>
            </w:r>
            <w:r w:rsidRPr="00293282">
              <w:t>—</w:t>
            </w:r>
            <w:r>
              <w:t>Agra</w:t>
            </w:r>
            <w:r w:rsidRPr="00293282">
              <w:t xml:space="preserve"> —</w:t>
            </w:r>
            <w:r>
              <w:t>10</w:t>
            </w:r>
            <w:r w:rsidRPr="005066C9">
              <w:rPr>
                <w:vertAlign w:val="superscript"/>
              </w:rPr>
              <w:t>th</w:t>
            </w:r>
          </w:p>
          <w:p w14:paraId="28B9E587" w14:textId="0CDC0F78" w:rsidR="00A32401" w:rsidRPr="00293282" w:rsidRDefault="00A32401" w:rsidP="00A32401">
            <w:r>
              <w:t>In 10</w:t>
            </w:r>
            <w:r w:rsidRPr="005066C9">
              <w:rPr>
                <w:vertAlign w:val="superscript"/>
              </w:rPr>
              <w:t>th</w:t>
            </w:r>
            <w:r w:rsidR="00D5208E">
              <w:t xml:space="preserve"> with Math - </w:t>
            </w:r>
            <w:r w:rsidRPr="005C28E1">
              <w:rPr>
                <w:b/>
              </w:rPr>
              <w:t>75.67% marks.</w:t>
            </w:r>
          </w:p>
        </w:tc>
      </w:tr>
      <w:tr w:rsidR="00A32401" w:rsidRPr="00293282" w14:paraId="2A2A8BA8" w14:textId="77777777" w:rsidTr="00A32401">
        <w:tblPrEx>
          <w:tblCellMar>
            <w:bottom w:w="144" w:type="dxa"/>
          </w:tblCellMar>
        </w:tblPrEx>
        <w:trPr>
          <w:trHeight w:val="946"/>
        </w:trPr>
        <w:tc>
          <w:tcPr>
            <w:tcW w:w="2122" w:type="dxa"/>
          </w:tcPr>
          <w:p w14:paraId="6FB7BA78" w14:textId="7A0762EE" w:rsidR="00A32401" w:rsidRPr="00293282" w:rsidRDefault="00A32401" w:rsidP="005D7582">
            <w:pPr>
              <w:pStyle w:val="Heading1"/>
            </w:pPr>
            <w:r>
              <w:t>Projects</w:t>
            </w:r>
          </w:p>
        </w:tc>
        <w:tc>
          <w:tcPr>
            <w:tcW w:w="8678" w:type="dxa"/>
          </w:tcPr>
          <w:p w14:paraId="75DF4AA4" w14:textId="76CB9EF6" w:rsidR="00A32401" w:rsidRPr="00CE735C" w:rsidRDefault="00CE735C" w:rsidP="00A32401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Online Institute Management in PHP</w:t>
            </w:r>
          </w:p>
          <w:p w14:paraId="530F6641" w14:textId="77777777" w:rsidR="00CE735C" w:rsidRDefault="00CE735C" w:rsidP="00CE735C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 Website in PHP</w:t>
            </w:r>
          </w:p>
          <w:p w14:paraId="3DE2832E" w14:textId="77777777" w:rsidR="00CE735C" w:rsidRDefault="00CE735C" w:rsidP="00CE735C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Music Website in PHP</w:t>
            </w:r>
          </w:p>
          <w:p w14:paraId="5EB4BC66" w14:textId="36B87B87" w:rsidR="00CE735C" w:rsidRDefault="00CE735C" w:rsidP="00CE735C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Carpenter Portfolio in PHP</w:t>
            </w:r>
          </w:p>
          <w:p w14:paraId="5E67A90E" w14:textId="703DB739" w:rsidR="00CE735C" w:rsidRDefault="00CE735C" w:rsidP="00CE735C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 Planner in PHP</w:t>
            </w:r>
          </w:p>
          <w:p w14:paraId="01D40C18" w14:textId="77777777" w:rsidR="004C7958" w:rsidRDefault="00CE735C" w:rsidP="004C7958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</w:t>
            </w:r>
            <w:proofErr w:type="spellStart"/>
            <w:r>
              <w:rPr>
                <w:sz w:val="24"/>
                <w:szCs w:val="24"/>
              </w:rPr>
              <w:t>Karigar</w:t>
            </w:r>
            <w:proofErr w:type="spellEnd"/>
            <w:r>
              <w:rPr>
                <w:sz w:val="24"/>
                <w:szCs w:val="24"/>
              </w:rPr>
              <w:t xml:space="preserve"> in PHP</w:t>
            </w:r>
          </w:p>
          <w:p w14:paraId="140B5C17" w14:textId="77777777" w:rsidR="00F870AA" w:rsidRDefault="00F870AA" w:rsidP="004C7958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Joshi Dairy in PHP</w:t>
            </w:r>
          </w:p>
          <w:p w14:paraId="2B95BAC3" w14:textId="475ADB03" w:rsidR="00F870AA" w:rsidRPr="00F870AA" w:rsidRDefault="00F870AA" w:rsidP="00F870AA">
            <w:pPr>
              <w:pStyle w:val="ListBullet"/>
              <w:tabs>
                <w:tab w:val="clear" w:pos="360"/>
                <w:tab w:val="num" w:pos="720"/>
              </w:tabs>
              <w:ind w:hanging="6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Bhor</w:t>
            </w:r>
            <w:proofErr w:type="spellEnd"/>
            <w:r>
              <w:rPr>
                <w:sz w:val="24"/>
                <w:szCs w:val="24"/>
              </w:rPr>
              <w:t xml:space="preserve"> Energy System Website</w:t>
            </w:r>
          </w:p>
        </w:tc>
      </w:tr>
      <w:tr w:rsidR="00A32401" w:rsidRPr="00A32401" w14:paraId="34A50F2B" w14:textId="77777777" w:rsidTr="00A32401">
        <w:tblPrEx>
          <w:tblCellMar>
            <w:bottom w:w="144" w:type="dxa"/>
          </w:tblCellMar>
        </w:tblPrEx>
        <w:trPr>
          <w:trHeight w:val="946"/>
        </w:trPr>
        <w:tc>
          <w:tcPr>
            <w:tcW w:w="2122" w:type="dxa"/>
          </w:tcPr>
          <w:p w14:paraId="29C2CEF8" w14:textId="1A06E1C3" w:rsidR="00A32401" w:rsidRPr="00293282" w:rsidRDefault="00A32401" w:rsidP="005D7582">
            <w:pPr>
              <w:pStyle w:val="Heading1"/>
            </w:pPr>
            <w:r>
              <w:t>Pesonal Detail</w:t>
            </w:r>
          </w:p>
        </w:tc>
        <w:tc>
          <w:tcPr>
            <w:tcW w:w="8678" w:type="dxa"/>
          </w:tcPr>
          <w:p w14:paraId="043A5DF7" w14:textId="6299F2AA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Name:</w:t>
            </w:r>
            <w:r w:rsidRPr="0045027A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Gaurav Kumar</w:t>
            </w:r>
          </w:p>
          <w:p w14:paraId="4E33890C" w14:textId="46FF489C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Father Name: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 xml:space="preserve">Rajendra </w:t>
            </w:r>
            <w:proofErr w:type="spellStart"/>
            <w:r w:rsidRPr="00A32401">
              <w:rPr>
                <w:bCs/>
                <w:sz w:val="24"/>
                <w:szCs w:val="24"/>
              </w:rPr>
              <w:t>Dhorajiya</w:t>
            </w:r>
            <w:proofErr w:type="spellEnd"/>
            <w:r w:rsidRPr="00A32401">
              <w:rPr>
                <w:bCs/>
                <w:sz w:val="24"/>
                <w:szCs w:val="24"/>
              </w:rPr>
              <w:t xml:space="preserve"> </w:t>
            </w:r>
          </w:p>
          <w:p w14:paraId="2A1D73AB" w14:textId="4A91753E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Date of Birth: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16-01-1999</w:t>
            </w:r>
          </w:p>
          <w:p w14:paraId="46EB2696" w14:textId="77777777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Gender: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Male</w:t>
            </w:r>
          </w:p>
          <w:p w14:paraId="46341C90" w14:textId="77777777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Marital Status: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Unmarried</w:t>
            </w:r>
          </w:p>
          <w:p w14:paraId="58389282" w14:textId="494BACEE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Language: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English, Hindi and Gujarati</w:t>
            </w:r>
          </w:p>
          <w:p w14:paraId="0D596909" w14:textId="77360564" w:rsid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 w:rsidRPr="0045027A">
              <w:rPr>
                <w:b/>
                <w:sz w:val="24"/>
                <w:szCs w:val="24"/>
              </w:rPr>
              <w:t>Nationality:</w:t>
            </w:r>
            <w:r w:rsidRPr="00A32401">
              <w:rPr>
                <w:bCs/>
                <w:sz w:val="24"/>
                <w:szCs w:val="24"/>
              </w:rPr>
              <w:t xml:space="preserve"> </w:t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Indian</w:t>
            </w:r>
          </w:p>
          <w:p w14:paraId="714A361C" w14:textId="651324FF" w:rsidR="00D5208E" w:rsidRPr="00D5208E" w:rsidRDefault="00D5208E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Aadhar No:                  </w:t>
            </w:r>
            <w:r>
              <w:rPr>
                <w:sz w:val="24"/>
                <w:szCs w:val="24"/>
              </w:rPr>
              <w:t>6257</w:t>
            </w:r>
            <w:r w:rsidRPr="00D5208E">
              <w:rPr>
                <w:sz w:val="24"/>
                <w:szCs w:val="24"/>
              </w:rPr>
              <w:t>1303</w:t>
            </w:r>
            <w:r>
              <w:rPr>
                <w:sz w:val="24"/>
                <w:szCs w:val="24"/>
              </w:rPr>
              <w:t>2467</w:t>
            </w:r>
          </w:p>
          <w:p w14:paraId="0F150672" w14:textId="7110257B" w:rsidR="00A32401" w:rsidRPr="00A32401" w:rsidRDefault="00A32401" w:rsidP="0045027A">
            <w:pPr>
              <w:pStyle w:val="ListBullet"/>
              <w:numPr>
                <w:ilvl w:val="0"/>
                <w:numId w:val="0"/>
              </w:numPr>
              <w:ind w:left="295"/>
              <w:rPr>
                <w:b/>
                <w:sz w:val="24"/>
                <w:szCs w:val="24"/>
                <w:u w:val="single"/>
              </w:rPr>
            </w:pPr>
            <w:r w:rsidRPr="0045027A">
              <w:rPr>
                <w:b/>
                <w:sz w:val="24"/>
                <w:szCs w:val="24"/>
              </w:rPr>
              <w:t>Hobbies:</w:t>
            </w:r>
            <w:r w:rsidRPr="0045027A">
              <w:rPr>
                <w:b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</w:r>
            <w:r w:rsidRPr="00A32401">
              <w:rPr>
                <w:bCs/>
                <w:sz w:val="24"/>
                <w:szCs w:val="24"/>
              </w:rPr>
              <w:tab/>
              <w:t>Surfing Internet</w:t>
            </w:r>
            <w:r w:rsidR="008C4449">
              <w:rPr>
                <w:bCs/>
                <w:sz w:val="24"/>
                <w:szCs w:val="24"/>
              </w:rPr>
              <w:t xml:space="preserve"> and </w:t>
            </w:r>
            <w:r w:rsidR="00F870AA">
              <w:rPr>
                <w:bCs/>
                <w:sz w:val="24"/>
                <w:szCs w:val="24"/>
              </w:rPr>
              <w:t xml:space="preserve">Social Media </w:t>
            </w:r>
          </w:p>
        </w:tc>
      </w:tr>
      <w:tr w:rsidR="0045027A" w:rsidRPr="00A32401" w14:paraId="2CDAD7EA" w14:textId="77777777" w:rsidTr="0045027A">
        <w:tblPrEx>
          <w:tblCellMar>
            <w:bottom w:w="144" w:type="dxa"/>
          </w:tblCellMar>
        </w:tblPrEx>
        <w:trPr>
          <w:trHeight w:val="643"/>
        </w:trPr>
        <w:tc>
          <w:tcPr>
            <w:tcW w:w="2122" w:type="dxa"/>
          </w:tcPr>
          <w:p w14:paraId="34E3E014" w14:textId="7D18EFC5" w:rsidR="0045027A" w:rsidRDefault="0045027A" w:rsidP="0045027A">
            <w:pPr>
              <w:pStyle w:val="Heading1"/>
            </w:pPr>
            <w:r>
              <w:t>declaration</w:t>
            </w:r>
          </w:p>
        </w:tc>
        <w:tc>
          <w:tcPr>
            <w:tcW w:w="8678" w:type="dxa"/>
          </w:tcPr>
          <w:p w14:paraId="251835F6" w14:textId="57638F88" w:rsidR="0045027A" w:rsidRPr="0045027A" w:rsidRDefault="0045027A" w:rsidP="0045027A">
            <w:pPr>
              <w:spacing w:after="0" w:line="240" w:lineRule="auto"/>
              <w:ind w:left="295"/>
              <w:rPr>
                <w:sz w:val="24"/>
                <w:szCs w:val="24"/>
              </w:rPr>
            </w:pPr>
            <w:r w:rsidRPr="003426EC">
              <w:rPr>
                <w:sz w:val="24"/>
                <w:szCs w:val="24"/>
              </w:rPr>
              <w:t>I hereby declare that all the information mentioned above is true to the best of my knowledge</w:t>
            </w:r>
          </w:p>
        </w:tc>
      </w:tr>
      <w:tr w:rsidR="0045027A" w:rsidRPr="00A32401" w14:paraId="03AE6758" w14:textId="77777777" w:rsidTr="0045027A">
        <w:tblPrEx>
          <w:tblCellMar>
            <w:bottom w:w="144" w:type="dxa"/>
          </w:tblCellMar>
        </w:tblPrEx>
        <w:trPr>
          <w:trHeight w:val="543"/>
        </w:trPr>
        <w:tc>
          <w:tcPr>
            <w:tcW w:w="2122" w:type="dxa"/>
          </w:tcPr>
          <w:p w14:paraId="2F01B9E2" w14:textId="377D6727" w:rsidR="0045027A" w:rsidRDefault="0045027A" w:rsidP="0045027A">
            <w:pPr>
              <w:pStyle w:val="Heading1"/>
            </w:pPr>
            <w:r>
              <w:t>dat</w:t>
            </w:r>
            <w:r w:rsidR="00622DFF">
              <w:t>E:</w:t>
            </w:r>
            <w:r>
              <w:t xml:space="preserve"> </w:t>
            </w:r>
          </w:p>
          <w:p w14:paraId="7381E657" w14:textId="60EB1D74" w:rsidR="0045027A" w:rsidRDefault="0045027A" w:rsidP="0045027A">
            <w:pPr>
              <w:pStyle w:val="Heading1"/>
            </w:pPr>
            <w:r>
              <w:t>place</w:t>
            </w:r>
            <w:r w:rsidR="00622DFF">
              <w:t>:</w:t>
            </w:r>
          </w:p>
        </w:tc>
        <w:tc>
          <w:tcPr>
            <w:tcW w:w="8678" w:type="dxa"/>
          </w:tcPr>
          <w:p w14:paraId="006EEF68" w14:textId="77777777" w:rsidR="0045027A" w:rsidRDefault="0045027A" w:rsidP="0045027A">
            <w:pPr>
              <w:pStyle w:val="Heading1"/>
            </w:pPr>
          </w:p>
          <w:p w14:paraId="596E9DF3" w14:textId="3AE325D9" w:rsidR="0045027A" w:rsidRPr="0045027A" w:rsidRDefault="0045027A" w:rsidP="0045027A">
            <w:pPr>
              <w:pStyle w:val="Heading1"/>
            </w:pPr>
            <w:r w:rsidRPr="0045027A">
              <w:t>Signature</w:t>
            </w:r>
          </w:p>
        </w:tc>
      </w:tr>
    </w:tbl>
    <w:p w14:paraId="37B6A9DF" w14:textId="23AB1D6A" w:rsidR="0045027A" w:rsidRDefault="0045027A" w:rsidP="0045027A">
      <w:r>
        <w:tab/>
      </w:r>
    </w:p>
    <w:sectPr w:rsidR="0045027A" w:rsidSect="00A32401">
      <w:pgSz w:w="12240" w:h="15840" w:code="1"/>
      <w:pgMar w:top="720" w:right="720" w:bottom="720" w:left="72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0A741C" w14:textId="77777777" w:rsidR="0069172A" w:rsidRDefault="0069172A">
      <w:pPr>
        <w:spacing w:after="0" w:line="240" w:lineRule="auto"/>
      </w:pPr>
      <w:r>
        <w:separator/>
      </w:r>
    </w:p>
    <w:p w14:paraId="751545E3" w14:textId="77777777" w:rsidR="0069172A" w:rsidRDefault="0069172A"/>
    <w:p w14:paraId="4C270F00" w14:textId="77777777" w:rsidR="0069172A" w:rsidRDefault="0069172A"/>
  </w:endnote>
  <w:endnote w:type="continuationSeparator" w:id="0">
    <w:p w14:paraId="26A3BE9C" w14:textId="77777777" w:rsidR="0069172A" w:rsidRDefault="0069172A">
      <w:pPr>
        <w:spacing w:after="0" w:line="240" w:lineRule="auto"/>
      </w:pPr>
      <w:r>
        <w:continuationSeparator/>
      </w:r>
    </w:p>
    <w:p w14:paraId="72D431AC" w14:textId="77777777" w:rsidR="0069172A" w:rsidRDefault="0069172A"/>
    <w:p w14:paraId="51828CDE" w14:textId="77777777" w:rsidR="0069172A" w:rsidRDefault="006917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EB5927" w14:textId="77777777" w:rsidR="0069172A" w:rsidRDefault="0069172A">
      <w:pPr>
        <w:spacing w:after="0" w:line="240" w:lineRule="auto"/>
      </w:pPr>
      <w:r>
        <w:separator/>
      </w:r>
    </w:p>
    <w:p w14:paraId="41C81039" w14:textId="77777777" w:rsidR="0069172A" w:rsidRDefault="0069172A"/>
    <w:p w14:paraId="3323397E" w14:textId="77777777" w:rsidR="0069172A" w:rsidRDefault="0069172A"/>
  </w:footnote>
  <w:footnote w:type="continuationSeparator" w:id="0">
    <w:p w14:paraId="58DF7794" w14:textId="77777777" w:rsidR="0069172A" w:rsidRDefault="0069172A">
      <w:pPr>
        <w:spacing w:after="0" w:line="240" w:lineRule="auto"/>
      </w:pPr>
      <w:r>
        <w:continuationSeparator/>
      </w:r>
    </w:p>
    <w:p w14:paraId="0FFB4FB8" w14:textId="77777777" w:rsidR="0069172A" w:rsidRDefault="0069172A"/>
    <w:p w14:paraId="372E0F59" w14:textId="77777777" w:rsidR="0069172A" w:rsidRDefault="006917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5C25B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CD32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18CD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8627A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5E666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841B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C070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4F23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2A00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FC05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953E75"/>
    <w:multiLevelType w:val="hybridMultilevel"/>
    <w:tmpl w:val="ABF42268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21A747B0"/>
    <w:multiLevelType w:val="hybridMultilevel"/>
    <w:tmpl w:val="F0325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E5281"/>
    <w:multiLevelType w:val="hybridMultilevel"/>
    <w:tmpl w:val="E9888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A49DE"/>
    <w:multiLevelType w:val="hybridMultilevel"/>
    <w:tmpl w:val="037AA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A0605"/>
    <w:multiLevelType w:val="hybridMultilevel"/>
    <w:tmpl w:val="1EB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52DD2"/>
    <w:multiLevelType w:val="hybridMultilevel"/>
    <w:tmpl w:val="36D02558"/>
    <w:lvl w:ilvl="0" w:tplc="40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6" w15:restartNumberingAfterBreak="0">
    <w:nsid w:val="6BCF3E36"/>
    <w:multiLevelType w:val="hybridMultilevel"/>
    <w:tmpl w:val="9732E8F0"/>
    <w:lvl w:ilvl="0" w:tplc="40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7" w15:restartNumberingAfterBreak="0">
    <w:nsid w:val="7A4E44B2"/>
    <w:multiLevelType w:val="hybridMultilevel"/>
    <w:tmpl w:val="56383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1"/>
  </w:num>
  <w:num w:numId="14">
    <w:abstractNumId w:val="12"/>
  </w:num>
  <w:num w:numId="15">
    <w:abstractNumId w:val="17"/>
  </w:num>
  <w:num w:numId="16">
    <w:abstractNumId w:val="13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9E"/>
    <w:rsid w:val="00004F39"/>
    <w:rsid w:val="0005584F"/>
    <w:rsid w:val="000A0D31"/>
    <w:rsid w:val="000A0DFF"/>
    <w:rsid w:val="000A2464"/>
    <w:rsid w:val="000C4B4F"/>
    <w:rsid w:val="001E498C"/>
    <w:rsid w:val="001E7033"/>
    <w:rsid w:val="001F2802"/>
    <w:rsid w:val="0022794A"/>
    <w:rsid w:val="00244349"/>
    <w:rsid w:val="0028156A"/>
    <w:rsid w:val="002828A5"/>
    <w:rsid w:val="00293282"/>
    <w:rsid w:val="00295B26"/>
    <w:rsid w:val="002B2EA8"/>
    <w:rsid w:val="002F4520"/>
    <w:rsid w:val="00306857"/>
    <w:rsid w:val="003341C4"/>
    <w:rsid w:val="00340376"/>
    <w:rsid w:val="003B089E"/>
    <w:rsid w:val="003F47D0"/>
    <w:rsid w:val="00415C27"/>
    <w:rsid w:val="004363AC"/>
    <w:rsid w:val="0045027A"/>
    <w:rsid w:val="00485224"/>
    <w:rsid w:val="004857EE"/>
    <w:rsid w:val="00486FF2"/>
    <w:rsid w:val="004C7958"/>
    <w:rsid w:val="004D6CF3"/>
    <w:rsid w:val="005066C9"/>
    <w:rsid w:val="005161B3"/>
    <w:rsid w:val="00545EBD"/>
    <w:rsid w:val="00562FC8"/>
    <w:rsid w:val="005C28E1"/>
    <w:rsid w:val="005D4E06"/>
    <w:rsid w:val="006039A6"/>
    <w:rsid w:val="00622DFF"/>
    <w:rsid w:val="00623DDE"/>
    <w:rsid w:val="00681958"/>
    <w:rsid w:val="0069172A"/>
    <w:rsid w:val="006D27D3"/>
    <w:rsid w:val="006E0C31"/>
    <w:rsid w:val="006F0318"/>
    <w:rsid w:val="00712411"/>
    <w:rsid w:val="00743EF7"/>
    <w:rsid w:val="0076504D"/>
    <w:rsid w:val="00776552"/>
    <w:rsid w:val="007E3DA2"/>
    <w:rsid w:val="007E59B8"/>
    <w:rsid w:val="007F70C7"/>
    <w:rsid w:val="008362E3"/>
    <w:rsid w:val="00847604"/>
    <w:rsid w:val="00850E7F"/>
    <w:rsid w:val="008A44CE"/>
    <w:rsid w:val="008C4449"/>
    <w:rsid w:val="008F11E2"/>
    <w:rsid w:val="00973159"/>
    <w:rsid w:val="0097602F"/>
    <w:rsid w:val="00986F49"/>
    <w:rsid w:val="00991C7A"/>
    <w:rsid w:val="009A0EF3"/>
    <w:rsid w:val="009B4D16"/>
    <w:rsid w:val="009B5D1A"/>
    <w:rsid w:val="009C2979"/>
    <w:rsid w:val="009C4C2A"/>
    <w:rsid w:val="00A303BE"/>
    <w:rsid w:val="00A32401"/>
    <w:rsid w:val="00A401F5"/>
    <w:rsid w:val="00A42251"/>
    <w:rsid w:val="00A71C6F"/>
    <w:rsid w:val="00AB3DA1"/>
    <w:rsid w:val="00AC5E68"/>
    <w:rsid w:val="00AD230C"/>
    <w:rsid w:val="00AF5F3D"/>
    <w:rsid w:val="00AF6711"/>
    <w:rsid w:val="00B13999"/>
    <w:rsid w:val="00BD6544"/>
    <w:rsid w:val="00BF3396"/>
    <w:rsid w:val="00C379BF"/>
    <w:rsid w:val="00C52647"/>
    <w:rsid w:val="00C5794C"/>
    <w:rsid w:val="00C70F03"/>
    <w:rsid w:val="00C92D47"/>
    <w:rsid w:val="00CE735C"/>
    <w:rsid w:val="00D40A4F"/>
    <w:rsid w:val="00D5208E"/>
    <w:rsid w:val="00D62B96"/>
    <w:rsid w:val="00D95C50"/>
    <w:rsid w:val="00E22010"/>
    <w:rsid w:val="00E5345A"/>
    <w:rsid w:val="00EB452E"/>
    <w:rsid w:val="00EC3F2A"/>
    <w:rsid w:val="00EF2FCF"/>
    <w:rsid w:val="00F870AA"/>
    <w:rsid w:val="00FB32B3"/>
    <w:rsid w:val="00FB3F24"/>
    <w:rsid w:val="00FD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CF51A"/>
  <w15:docId w15:val="{279417A8-95D6-450E-8F80-49424E95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A8"/>
  </w:style>
  <w:style w:type="paragraph" w:styleId="Heading1">
    <w:name w:val="heading 1"/>
    <w:basedOn w:val="Norma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Heading2">
    <w:name w:val="heading 2"/>
    <w:basedOn w:val="Normal"/>
    <w:next w:val="Norma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F11E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1E2"/>
  </w:style>
  <w:style w:type="character" w:styleId="PlaceholderText">
    <w:name w:val="Placeholder Text"/>
    <w:basedOn w:val="DefaultParagraphFont"/>
    <w:uiPriority w:val="99"/>
    <w:semiHidden/>
    <w:rsid w:val="00BF3396"/>
    <w:rPr>
      <w:color w:val="595959" w:themeColor="text1" w:themeTint="A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4"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ResumeTable">
    <w:name w:val="Resume Table"/>
    <w:basedOn w:val="TableNormal"/>
    <w:uiPriority w:val="99"/>
    <w:rsid w:val="001E7033"/>
    <w:tblPr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1"/>
    <w:qFormat/>
    <w:rsid w:val="0022794A"/>
    <w:rPr>
      <w:color w:val="1F4E79" w:themeColor="accent1" w:themeShade="80"/>
    </w:rPr>
  </w:style>
  <w:style w:type="paragraph" w:customStyle="1" w:styleId="ContactInfo">
    <w:name w:val="Contact Info"/>
    <w:basedOn w:val="Norma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Footer-RightAlign">
    <w:name w:val="Footer - Right Align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Bullet">
    <w:name w:val="List Bullet"/>
    <w:basedOn w:val="Normal"/>
    <w:uiPriority w:val="5"/>
    <w:qFormat/>
    <w:rsid w:val="00293282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rsid w:val="00545EB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BD"/>
  </w:style>
  <w:style w:type="paragraph" w:styleId="BalloonText">
    <w:name w:val="Balloon Text"/>
    <w:basedOn w:val="Normal"/>
    <w:link w:val="BalloonText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60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7604"/>
  </w:style>
  <w:style w:type="paragraph" w:styleId="BlockText">
    <w:name w:val="Block Text"/>
    <w:basedOn w:val="Norma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476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7604"/>
  </w:style>
  <w:style w:type="paragraph" w:styleId="BodyText2">
    <w:name w:val="Body Text 2"/>
    <w:basedOn w:val="Normal"/>
    <w:link w:val="BodyText2Char"/>
    <w:uiPriority w:val="99"/>
    <w:semiHidden/>
    <w:unhideWhenUsed/>
    <w:rsid w:val="0084760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7604"/>
  </w:style>
  <w:style w:type="paragraph" w:styleId="BodyText3">
    <w:name w:val="Body Text 3"/>
    <w:basedOn w:val="Normal"/>
    <w:link w:val="BodyText3Char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760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760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760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760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760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7604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760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760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7604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415C2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8"/>
    <w:semiHidden/>
    <w:rsid w:val="00847604"/>
  </w:style>
  <w:style w:type="table" w:styleId="ColorfulGrid">
    <w:name w:val="Colorful Grid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760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60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6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60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8"/>
    <w:semiHidden/>
    <w:unhideWhenUsed/>
    <w:rsid w:val="00847604"/>
  </w:style>
  <w:style w:type="character" w:customStyle="1" w:styleId="DateChar">
    <w:name w:val="Date Char"/>
    <w:basedOn w:val="DefaultParagraphFont"/>
    <w:link w:val="Date"/>
    <w:uiPriority w:val="8"/>
    <w:semiHidden/>
    <w:rsid w:val="00847604"/>
  </w:style>
  <w:style w:type="paragraph" w:styleId="DocumentMap">
    <w:name w:val="Document Map"/>
    <w:basedOn w:val="Normal"/>
    <w:link w:val="DocumentMap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760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760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7604"/>
  </w:style>
  <w:style w:type="character" w:styleId="EndnoteReference">
    <w:name w:val="end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760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7604"/>
    <w:rPr>
      <w:szCs w:val="20"/>
    </w:rPr>
  </w:style>
  <w:style w:type="table" w:customStyle="1" w:styleId="GridTable1Light1">
    <w:name w:val="Grid Table 1 Light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847604"/>
  </w:style>
  <w:style w:type="paragraph" w:styleId="HTMLAddress">
    <w:name w:val="HTML Address"/>
    <w:basedOn w:val="Normal"/>
    <w:link w:val="HTMLAddressChar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760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76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760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60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760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760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15C27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7604"/>
  </w:style>
  <w:style w:type="paragraph" w:styleId="List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760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760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760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7604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ListNumber">
    <w:name w:val="List Number"/>
    <w:basedOn w:val="Normal"/>
    <w:uiPriority w:val="5"/>
    <w:qFormat/>
    <w:rsid w:val="00293282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qFormat/>
    <w:rsid w:val="00847604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760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760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760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7604"/>
  </w:style>
  <w:style w:type="character" w:styleId="PageNumber">
    <w:name w:val="page number"/>
    <w:basedOn w:val="DefaultParagraphFont"/>
    <w:uiPriority w:val="99"/>
    <w:semiHidden/>
    <w:unhideWhenUsed/>
    <w:rsid w:val="00847604"/>
  </w:style>
  <w:style w:type="table" w:customStyle="1" w:styleId="PlainTable11">
    <w:name w:val="Plain Table 11"/>
    <w:basedOn w:val="TableNormal"/>
    <w:uiPriority w:val="4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1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2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3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4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760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15C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8"/>
    <w:semiHidden/>
    <w:unhideWhenUsed/>
    <w:rsid w:val="00847604"/>
  </w:style>
  <w:style w:type="character" w:customStyle="1" w:styleId="SalutationChar">
    <w:name w:val="Salutation Char"/>
    <w:basedOn w:val="DefaultParagraphFont"/>
    <w:link w:val="Salutation"/>
    <w:uiPriority w:val="8"/>
    <w:semiHidden/>
    <w:rsid w:val="00847604"/>
  </w:style>
  <w:style w:type="paragraph" w:styleId="Signature">
    <w:name w:val="Signature"/>
    <w:basedOn w:val="Normal"/>
    <w:link w:val="Signature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8"/>
    <w:semiHidden/>
    <w:rsid w:val="00847604"/>
  </w:style>
  <w:style w:type="character" w:styleId="Strong">
    <w:name w:val="Strong"/>
    <w:basedOn w:val="DefaultParagraphFont"/>
    <w:uiPriority w:val="9"/>
    <w:semiHidden/>
    <w:qFormat/>
    <w:rsid w:val="0084760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857EE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4760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5"/>
    <w:rsid w:val="00847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760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760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3"/>
    <w:qFormat/>
    <w:rsid w:val="00293282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AB3DA1"/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TOAHeading">
    <w:name w:val="toa heading"/>
    <w:basedOn w:val="Normal"/>
    <w:next w:val="Norma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Resume%20for%20internal%20company%20transf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F17028FD7C04B779C8BA79A73EE8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E1C49-8264-4F52-9AAB-A014A23A7F9D}"/>
      </w:docPartPr>
      <w:docPartBody>
        <w:p w:rsidR="00E7512E" w:rsidRDefault="00F035EF">
          <w:pPr>
            <w:pStyle w:val="BF17028FD7C04B779C8BA79A73EE8963"/>
          </w:pPr>
          <w:r>
            <w:t>Your Name</w:t>
          </w:r>
        </w:p>
      </w:docPartBody>
    </w:docPart>
    <w:docPart>
      <w:docPartPr>
        <w:name w:val="6E261C6713D3497D846649EBEC74E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E221A-CAE8-4DCC-A00B-0EB235F9BA8A}"/>
      </w:docPartPr>
      <w:docPartBody>
        <w:p w:rsidR="00E7512E" w:rsidRDefault="0027375F" w:rsidP="0027375F">
          <w:pPr>
            <w:pStyle w:val="6E261C6713D3497D846649EBEC74E4B8"/>
          </w:pPr>
          <w:r>
            <w:t>Accomplishments</w:t>
          </w:r>
        </w:p>
      </w:docPartBody>
    </w:docPart>
    <w:docPart>
      <w:docPartPr>
        <w:name w:val="63658A534A514106BD6503F3BE51F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65D9C-883E-4A82-9194-464251630684}"/>
      </w:docPartPr>
      <w:docPartBody>
        <w:p w:rsidR="00E7512E" w:rsidRDefault="0027375F" w:rsidP="0027375F">
          <w:pPr>
            <w:pStyle w:val="63658A534A514106BD6503F3BE51FDB1"/>
          </w:pPr>
          <w:r>
            <w:t>Skills &amp; Abilities</w:t>
          </w:r>
        </w:p>
      </w:docPartBody>
    </w:docPart>
    <w:docPart>
      <w:docPartPr>
        <w:name w:val="3DBEB2EE885F4C4D8CBCA33426B5A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A56CB-B110-4A97-BAF1-695B5CC4C540}"/>
      </w:docPartPr>
      <w:docPartBody>
        <w:p w:rsidR="00E7512E" w:rsidRDefault="0027375F" w:rsidP="0027375F">
          <w:pPr>
            <w:pStyle w:val="3DBEB2EE885F4C4D8CBCA33426B5A1A3"/>
          </w:pPr>
          <w:r w:rsidRPr="00293282">
            <w:t>Professional Experience</w:t>
          </w:r>
        </w:p>
      </w:docPartBody>
    </w:docPart>
    <w:docPart>
      <w:docPartPr>
        <w:name w:val="566F2DB3610549879B0AAAA561B70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7D887-2AFA-4C93-98F7-CA02DFBECCEC}"/>
      </w:docPartPr>
      <w:docPartBody>
        <w:p w:rsidR="00E7512E" w:rsidRDefault="0027375F" w:rsidP="0027375F">
          <w:pPr>
            <w:pStyle w:val="566F2DB3610549879B0AAAA561B70F7D"/>
          </w:pPr>
          <w:r w:rsidRPr="00293282">
            <w:t>Dates From</w:t>
          </w:r>
        </w:p>
      </w:docPartBody>
    </w:docPart>
    <w:docPart>
      <w:docPartPr>
        <w:name w:val="AA4ABC9D73A3490382961227F3426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6551-E9B3-41F2-ADF7-D22A042B419D}"/>
      </w:docPartPr>
      <w:docPartBody>
        <w:p w:rsidR="00E7512E" w:rsidRDefault="0027375F" w:rsidP="0027375F">
          <w:pPr>
            <w:pStyle w:val="AA4ABC9D73A3490382961227F3426ACD"/>
          </w:pPr>
          <w:r w:rsidRPr="00293282">
            <w:t>Education</w:t>
          </w:r>
        </w:p>
      </w:docPartBody>
    </w:docPart>
    <w:docPart>
      <w:docPartPr>
        <w:name w:val="FC05C5B70EE94DD6B8FD3127AD45A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F286C-0BC5-41E4-B9A6-953A7EC8FEA2}"/>
      </w:docPartPr>
      <w:docPartBody>
        <w:p w:rsidR="000F4064" w:rsidRDefault="00652232" w:rsidP="00652232">
          <w:pPr>
            <w:pStyle w:val="FC05C5B70EE94DD6B8FD3127AD45A6B1"/>
          </w:pPr>
          <w:r w:rsidRPr="00293282">
            <w:t>Dates From</w:t>
          </w:r>
        </w:p>
      </w:docPartBody>
    </w:docPart>
    <w:docPart>
      <w:docPartPr>
        <w:name w:val="5D2C4299F794459DBEB04BCA032E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FAAA8-8096-4A1D-85A0-816B5FE8A75E}"/>
      </w:docPartPr>
      <w:docPartBody>
        <w:p w:rsidR="00000000" w:rsidRDefault="00F333BF" w:rsidP="00F333BF">
          <w:pPr>
            <w:pStyle w:val="5D2C4299F794459DBEB04BCA032E03D4"/>
          </w:pPr>
          <w:r w:rsidRPr="00293282">
            <w:t>Dates From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75F"/>
    <w:rsid w:val="000F4064"/>
    <w:rsid w:val="0027375F"/>
    <w:rsid w:val="005403BA"/>
    <w:rsid w:val="005805D8"/>
    <w:rsid w:val="006229AB"/>
    <w:rsid w:val="00652232"/>
    <w:rsid w:val="008646E6"/>
    <w:rsid w:val="00BB61CC"/>
    <w:rsid w:val="00CA0DA4"/>
    <w:rsid w:val="00CF14DC"/>
    <w:rsid w:val="00D01A2F"/>
    <w:rsid w:val="00D82F18"/>
    <w:rsid w:val="00E7512E"/>
    <w:rsid w:val="00F035EF"/>
    <w:rsid w:val="00F3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1"/>
    <w:qFormat/>
    <w:rPr>
      <w:color w:val="1F3864" w:themeColor="accent1" w:themeShade="80"/>
    </w:rPr>
  </w:style>
  <w:style w:type="paragraph" w:customStyle="1" w:styleId="5D2C4299F794459DBEB04BCA032E03D4">
    <w:name w:val="5D2C4299F794459DBEB04BCA032E03D4"/>
    <w:rsid w:val="00F333BF"/>
    <w:rPr>
      <w:szCs w:val="22"/>
      <w:lang w:val="en-US" w:eastAsia="en-US" w:bidi="ar-SA"/>
    </w:rPr>
  </w:style>
  <w:style w:type="paragraph" w:customStyle="1" w:styleId="BF17028FD7C04B779C8BA79A73EE8963">
    <w:name w:val="BF17028FD7C04B779C8BA79A73EE8963"/>
  </w:style>
  <w:style w:type="paragraph" w:customStyle="1" w:styleId="6E261C6713D3497D846649EBEC74E4B8">
    <w:name w:val="6E261C6713D3497D846649EBEC74E4B8"/>
    <w:rsid w:val="0027375F"/>
  </w:style>
  <w:style w:type="paragraph" w:customStyle="1" w:styleId="63658A534A514106BD6503F3BE51FDB1">
    <w:name w:val="63658A534A514106BD6503F3BE51FDB1"/>
    <w:rsid w:val="0027375F"/>
  </w:style>
  <w:style w:type="paragraph" w:customStyle="1" w:styleId="3DBEB2EE885F4C4D8CBCA33426B5A1A3">
    <w:name w:val="3DBEB2EE885F4C4D8CBCA33426B5A1A3"/>
    <w:rsid w:val="0027375F"/>
  </w:style>
  <w:style w:type="paragraph" w:customStyle="1" w:styleId="566F2DB3610549879B0AAAA561B70F7D">
    <w:name w:val="566F2DB3610549879B0AAAA561B70F7D"/>
    <w:rsid w:val="0027375F"/>
  </w:style>
  <w:style w:type="paragraph" w:customStyle="1" w:styleId="AA4ABC9D73A3490382961227F3426ACD">
    <w:name w:val="AA4ABC9D73A3490382961227F3426ACD"/>
    <w:rsid w:val="0027375F"/>
  </w:style>
  <w:style w:type="paragraph" w:customStyle="1" w:styleId="FC05C5B70EE94DD6B8FD3127AD45A6B1">
    <w:name w:val="FC05C5B70EE94DD6B8FD3127AD45A6B1"/>
    <w:rsid w:val="00652232"/>
    <w:rPr>
      <w:szCs w:val="22"/>
      <w:lang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internal company transfer.dotx</Template>
  <TotalTime>103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Kumar</dc:creator>
  <cp:keywords>GAURAV KUMAR Dhorajiya</cp:keywords>
  <cp:lastModifiedBy>Gaurav Kumar</cp:lastModifiedBy>
  <cp:revision>27</cp:revision>
  <cp:lastPrinted>2020-07-15T03:57:00Z</cp:lastPrinted>
  <dcterms:created xsi:type="dcterms:W3CDTF">2018-06-01T06:12:00Z</dcterms:created>
  <dcterms:modified xsi:type="dcterms:W3CDTF">2021-03-15T07:15:00Z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